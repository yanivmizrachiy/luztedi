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3D74C6" w14:textId="1650DFC3" w:rsidR="002A0144" w:rsidRPr="00C9718D" w:rsidRDefault="00C9718D" w:rsidP="002A0144">
      <w:pPr>
        <w:bidi/>
        <w:spacing w:line="360" w:lineRule="auto"/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C9718D">
        <w:rPr>
          <w:rFonts w:ascii="David" w:hAnsi="David" w:cs="David" w:hint="cs"/>
          <w:b/>
          <w:bCs/>
          <w:sz w:val="28"/>
          <w:szCs w:val="28"/>
          <w:rtl/>
        </w:rPr>
        <w:t>לו"ז מחצית ב'- תשפ"</w:t>
      </w:r>
      <w:r w:rsidR="006F010F">
        <w:rPr>
          <w:rFonts w:ascii="David" w:hAnsi="David" w:cs="David" w:hint="cs"/>
          <w:b/>
          <w:bCs/>
          <w:sz w:val="28"/>
          <w:szCs w:val="28"/>
          <w:rtl/>
        </w:rPr>
        <w:t>ו</w:t>
      </w:r>
      <w:r w:rsidRPr="00C9718D">
        <w:rPr>
          <w:rFonts w:ascii="David" w:hAnsi="David" w:cs="David" w:hint="cs"/>
          <w:b/>
          <w:bCs/>
          <w:sz w:val="28"/>
          <w:szCs w:val="28"/>
          <w:rtl/>
        </w:rPr>
        <w:t xml:space="preserve"> (יתכנו שינויים)</w:t>
      </w:r>
      <w:r w:rsidR="002A0144" w:rsidRPr="00C9718D"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</w:p>
    <w:p w14:paraId="0DE2E6EE" w14:textId="54C1E558" w:rsidR="00C9718D" w:rsidRDefault="00C9718D" w:rsidP="00C9718D">
      <w:pPr>
        <w:bidi/>
        <w:spacing w:line="360" w:lineRule="auto"/>
        <w:jc w:val="center"/>
        <w:rPr>
          <w:rFonts w:ascii="David" w:hAnsi="David" w:cs="David"/>
          <w:sz w:val="28"/>
          <w:szCs w:val="28"/>
          <w:rtl/>
        </w:rPr>
      </w:pPr>
    </w:p>
    <w:tbl>
      <w:tblPr>
        <w:tblStyle w:val="a8"/>
        <w:bidiVisual/>
        <w:tblW w:w="9638" w:type="dxa"/>
        <w:tblInd w:w="-256" w:type="dxa"/>
        <w:tblLook w:val="04A0" w:firstRow="1" w:lastRow="0" w:firstColumn="1" w:lastColumn="0" w:noHBand="0" w:noVBand="1"/>
      </w:tblPr>
      <w:tblGrid>
        <w:gridCol w:w="1341"/>
        <w:gridCol w:w="1559"/>
        <w:gridCol w:w="1559"/>
        <w:gridCol w:w="5179"/>
      </w:tblGrid>
      <w:tr w:rsidR="00C9718D" w14:paraId="1388ED55" w14:textId="77777777" w:rsidTr="001C0F35">
        <w:tc>
          <w:tcPr>
            <w:tcW w:w="1341" w:type="dxa"/>
          </w:tcPr>
          <w:p w14:paraId="44DCA2E7" w14:textId="7BB2DEDC" w:rsidR="00C9718D" w:rsidRPr="00C9718D" w:rsidRDefault="00C9718D" w:rsidP="00C9718D">
            <w:pPr>
              <w:bidi/>
              <w:spacing w:line="360" w:lineRule="auto"/>
              <w:jc w:val="left"/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 w:rsidRPr="00C9718D">
              <w:rPr>
                <w:rFonts w:ascii="David" w:hAnsi="David" w:cs="David" w:hint="cs"/>
                <w:b/>
                <w:bCs/>
                <w:sz w:val="28"/>
                <w:szCs w:val="28"/>
                <w:rtl/>
              </w:rPr>
              <w:t>יום</w:t>
            </w:r>
          </w:p>
        </w:tc>
        <w:tc>
          <w:tcPr>
            <w:tcW w:w="1559" w:type="dxa"/>
          </w:tcPr>
          <w:p w14:paraId="5F625AF9" w14:textId="3869F04B" w:rsidR="00C9718D" w:rsidRPr="00C9718D" w:rsidRDefault="00C9718D" w:rsidP="00C9718D">
            <w:pPr>
              <w:bidi/>
              <w:spacing w:line="360" w:lineRule="auto"/>
              <w:jc w:val="left"/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 w:rsidRPr="00C9718D">
              <w:rPr>
                <w:rFonts w:ascii="David" w:hAnsi="David" w:cs="David" w:hint="cs"/>
                <w:b/>
                <w:bCs/>
                <w:sz w:val="28"/>
                <w:szCs w:val="28"/>
                <w:rtl/>
              </w:rPr>
              <w:t xml:space="preserve">תאריך </w:t>
            </w:r>
          </w:p>
        </w:tc>
        <w:tc>
          <w:tcPr>
            <w:tcW w:w="1559" w:type="dxa"/>
          </w:tcPr>
          <w:p w14:paraId="5B48E13D" w14:textId="282B2226" w:rsidR="00C9718D" w:rsidRPr="00C9718D" w:rsidRDefault="00C9718D" w:rsidP="00C9718D">
            <w:pPr>
              <w:bidi/>
              <w:spacing w:line="360" w:lineRule="auto"/>
              <w:jc w:val="left"/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 w:rsidRPr="00C9718D">
              <w:rPr>
                <w:rFonts w:ascii="David" w:hAnsi="David" w:cs="David" w:hint="cs"/>
                <w:b/>
                <w:bCs/>
                <w:sz w:val="28"/>
                <w:szCs w:val="28"/>
                <w:rtl/>
              </w:rPr>
              <w:t>שעה</w:t>
            </w:r>
          </w:p>
        </w:tc>
        <w:tc>
          <w:tcPr>
            <w:tcW w:w="5179" w:type="dxa"/>
          </w:tcPr>
          <w:p w14:paraId="15F5D8C0" w14:textId="4DD9AA8B" w:rsidR="00C9718D" w:rsidRPr="00C9718D" w:rsidRDefault="00C9718D" w:rsidP="00C9718D">
            <w:pPr>
              <w:bidi/>
              <w:spacing w:line="360" w:lineRule="auto"/>
              <w:jc w:val="left"/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 w:rsidRPr="00C9718D">
              <w:rPr>
                <w:rFonts w:ascii="David" w:hAnsi="David" w:cs="David" w:hint="cs"/>
                <w:b/>
                <w:bCs/>
                <w:sz w:val="28"/>
                <w:szCs w:val="28"/>
                <w:rtl/>
              </w:rPr>
              <w:t>סוג הפעילות</w:t>
            </w:r>
          </w:p>
        </w:tc>
      </w:tr>
      <w:tr w:rsidR="00C9718D" w14:paraId="7EF04890" w14:textId="77777777" w:rsidTr="001C0F35">
        <w:tc>
          <w:tcPr>
            <w:tcW w:w="1341" w:type="dxa"/>
          </w:tcPr>
          <w:p w14:paraId="07059679" w14:textId="4F47E7ED" w:rsidR="00C9718D" w:rsidRDefault="00C9718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א'</w:t>
            </w:r>
          </w:p>
        </w:tc>
        <w:tc>
          <w:tcPr>
            <w:tcW w:w="1559" w:type="dxa"/>
          </w:tcPr>
          <w:p w14:paraId="7C6A4318" w14:textId="7B3B5966" w:rsidR="00C9718D" w:rsidRDefault="00C9718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1</w:t>
            </w:r>
            <w:r w:rsidR="0010689B">
              <w:rPr>
                <w:rFonts w:ascii="David" w:hAnsi="David" w:cs="David" w:hint="cs"/>
                <w:sz w:val="28"/>
                <w:szCs w:val="28"/>
                <w:rtl/>
              </w:rPr>
              <w:t>5</w:t>
            </w:r>
            <w:r>
              <w:rPr>
                <w:rFonts w:ascii="David" w:hAnsi="David" w:cs="David" w:hint="cs"/>
                <w:sz w:val="28"/>
                <w:szCs w:val="28"/>
                <w:rtl/>
              </w:rPr>
              <w:t>/2</w:t>
            </w:r>
          </w:p>
        </w:tc>
        <w:tc>
          <w:tcPr>
            <w:tcW w:w="1559" w:type="dxa"/>
          </w:tcPr>
          <w:p w14:paraId="139CF731" w14:textId="1DCC5AF8" w:rsidR="00C9718D" w:rsidRDefault="00C9718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15:00</w:t>
            </w:r>
          </w:p>
        </w:tc>
        <w:tc>
          <w:tcPr>
            <w:tcW w:w="5179" w:type="dxa"/>
          </w:tcPr>
          <w:p w14:paraId="07C3D5DE" w14:textId="7251D45F" w:rsidR="00C9718D" w:rsidRDefault="0010689B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השתלמות - "אוריינות וצמצום פערים"</w:t>
            </w:r>
          </w:p>
        </w:tc>
      </w:tr>
      <w:tr w:rsidR="00AA57ED" w14:paraId="6914568C" w14:textId="77777777" w:rsidTr="001C0F35">
        <w:tc>
          <w:tcPr>
            <w:tcW w:w="1341" w:type="dxa"/>
          </w:tcPr>
          <w:p w14:paraId="7252E565" w14:textId="2E1C63A3" w:rsidR="00AA57ED" w:rsidRPr="00AA57ED" w:rsidRDefault="00AA57E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 w:rsidRPr="00AA57ED">
              <w:rPr>
                <w:rFonts w:ascii="David" w:hAnsi="David" w:cs="David" w:hint="cs"/>
                <w:sz w:val="28"/>
                <w:szCs w:val="28"/>
                <w:rtl/>
              </w:rPr>
              <w:t>ב'</w:t>
            </w:r>
          </w:p>
        </w:tc>
        <w:tc>
          <w:tcPr>
            <w:tcW w:w="1559" w:type="dxa"/>
          </w:tcPr>
          <w:p w14:paraId="71374A26" w14:textId="7C6CC090" w:rsidR="00AA57ED" w:rsidRDefault="00AA57E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16/2</w:t>
            </w:r>
          </w:p>
        </w:tc>
        <w:tc>
          <w:tcPr>
            <w:tcW w:w="1559" w:type="dxa"/>
          </w:tcPr>
          <w:p w14:paraId="71249ABF" w14:textId="77777777" w:rsidR="00AA57ED" w:rsidRDefault="00AA57E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5179" w:type="dxa"/>
          </w:tcPr>
          <w:p w14:paraId="245196D6" w14:textId="57AED961" w:rsidR="00AA57ED" w:rsidRDefault="00AA57E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הוקרה למחנכים</w:t>
            </w:r>
          </w:p>
        </w:tc>
      </w:tr>
      <w:tr w:rsidR="00C9718D" w14:paraId="1A168583" w14:textId="77777777" w:rsidTr="001C0F35">
        <w:tc>
          <w:tcPr>
            <w:tcW w:w="1341" w:type="dxa"/>
          </w:tcPr>
          <w:p w14:paraId="631CAEE0" w14:textId="4DAF7879" w:rsidR="00C9718D" w:rsidRDefault="00C9718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א'</w:t>
            </w:r>
          </w:p>
        </w:tc>
        <w:tc>
          <w:tcPr>
            <w:tcW w:w="1559" w:type="dxa"/>
          </w:tcPr>
          <w:p w14:paraId="5E6DBD3C" w14:textId="52463171" w:rsidR="00C9718D" w:rsidRDefault="00C9718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2</w:t>
            </w:r>
            <w:r w:rsidR="0010689B">
              <w:rPr>
                <w:rFonts w:ascii="David" w:hAnsi="David" w:cs="David" w:hint="cs"/>
                <w:sz w:val="28"/>
                <w:szCs w:val="28"/>
                <w:rtl/>
              </w:rPr>
              <w:t>2</w:t>
            </w:r>
            <w:r>
              <w:rPr>
                <w:rFonts w:ascii="David" w:hAnsi="David" w:cs="David" w:hint="cs"/>
                <w:sz w:val="28"/>
                <w:szCs w:val="28"/>
                <w:rtl/>
              </w:rPr>
              <w:t>/2</w:t>
            </w:r>
          </w:p>
        </w:tc>
        <w:tc>
          <w:tcPr>
            <w:tcW w:w="1559" w:type="dxa"/>
          </w:tcPr>
          <w:p w14:paraId="33019C49" w14:textId="2425AA3A" w:rsidR="00C9718D" w:rsidRDefault="00C9718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13:50-15:30</w:t>
            </w:r>
          </w:p>
        </w:tc>
        <w:tc>
          <w:tcPr>
            <w:tcW w:w="5179" w:type="dxa"/>
          </w:tcPr>
          <w:p w14:paraId="5FD56F2A" w14:textId="57530FDB" w:rsidR="00C9718D" w:rsidRDefault="0010689B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השתלמות - "אוריינות וצמצום פערים"</w:t>
            </w:r>
          </w:p>
        </w:tc>
      </w:tr>
      <w:tr w:rsidR="00C9718D" w14:paraId="1DDA4868" w14:textId="77777777" w:rsidTr="001C0F35">
        <w:tc>
          <w:tcPr>
            <w:tcW w:w="1341" w:type="dxa"/>
          </w:tcPr>
          <w:p w14:paraId="6D0CB19A" w14:textId="7C873228" w:rsidR="00C9718D" w:rsidRDefault="00AA57E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ד'</w:t>
            </w:r>
          </w:p>
        </w:tc>
        <w:tc>
          <w:tcPr>
            <w:tcW w:w="1559" w:type="dxa"/>
          </w:tcPr>
          <w:p w14:paraId="1B0657EF" w14:textId="23A8EA84" w:rsidR="00C9718D" w:rsidRDefault="00C9718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2</w:t>
            </w:r>
            <w:r w:rsidR="00AA57ED">
              <w:rPr>
                <w:rFonts w:ascii="David" w:hAnsi="David" w:cs="David" w:hint="cs"/>
                <w:sz w:val="28"/>
                <w:szCs w:val="28"/>
                <w:rtl/>
              </w:rPr>
              <w:t>5</w:t>
            </w:r>
            <w:r>
              <w:rPr>
                <w:rFonts w:ascii="David" w:hAnsi="David" w:cs="David" w:hint="cs"/>
                <w:sz w:val="28"/>
                <w:szCs w:val="28"/>
                <w:rtl/>
              </w:rPr>
              <w:t>/2</w:t>
            </w:r>
          </w:p>
        </w:tc>
        <w:tc>
          <w:tcPr>
            <w:tcW w:w="1559" w:type="dxa"/>
          </w:tcPr>
          <w:p w14:paraId="5D683062" w14:textId="0ABD2F92" w:rsidR="00C9718D" w:rsidRDefault="00C9718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5179" w:type="dxa"/>
          </w:tcPr>
          <w:p w14:paraId="0115012A" w14:textId="38943D55" w:rsidR="00C9718D" w:rsidRDefault="0010689B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מסיבת פורים מורים</w:t>
            </w:r>
            <w:r w:rsidR="00C9718D">
              <w:rPr>
                <w:rFonts w:ascii="David" w:hAnsi="David" w:cs="David" w:hint="cs"/>
                <w:sz w:val="28"/>
                <w:szCs w:val="28"/>
                <w:rtl/>
              </w:rPr>
              <w:t xml:space="preserve"> </w:t>
            </w:r>
          </w:p>
        </w:tc>
      </w:tr>
      <w:tr w:rsidR="00C9718D" w14:paraId="6C049000" w14:textId="77777777" w:rsidTr="001C0F35">
        <w:tc>
          <w:tcPr>
            <w:tcW w:w="1341" w:type="dxa"/>
          </w:tcPr>
          <w:p w14:paraId="5A186E56" w14:textId="7EBCAB98" w:rsidR="00C9718D" w:rsidRDefault="00C9718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 xml:space="preserve">א' </w:t>
            </w:r>
          </w:p>
        </w:tc>
        <w:tc>
          <w:tcPr>
            <w:tcW w:w="1559" w:type="dxa"/>
          </w:tcPr>
          <w:p w14:paraId="764DB331" w14:textId="1D0B6B36" w:rsidR="00C9718D" w:rsidRDefault="0010689B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1</w:t>
            </w:r>
            <w:r w:rsidR="00C9718D">
              <w:rPr>
                <w:rFonts w:ascii="David" w:hAnsi="David" w:cs="David" w:hint="cs"/>
                <w:sz w:val="28"/>
                <w:szCs w:val="28"/>
                <w:rtl/>
              </w:rPr>
              <w:t>/3</w:t>
            </w:r>
          </w:p>
        </w:tc>
        <w:tc>
          <w:tcPr>
            <w:tcW w:w="1559" w:type="dxa"/>
          </w:tcPr>
          <w:p w14:paraId="1DE04E26" w14:textId="39FD1696" w:rsidR="00C9718D" w:rsidRDefault="0010689B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בוקר</w:t>
            </w:r>
          </w:p>
        </w:tc>
        <w:tc>
          <w:tcPr>
            <w:tcW w:w="5179" w:type="dxa"/>
          </w:tcPr>
          <w:p w14:paraId="4122B849" w14:textId="516A94F0" w:rsidR="00C9718D" w:rsidRDefault="0010689B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מסיבת פורים</w:t>
            </w:r>
            <w:r w:rsidR="00C9718D">
              <w:rPr>
                <w:rFonts w:ascii="David" w:hAnsi="David" w:cs="David" w:hint="cs"/>
                <w:sz w:val="28"/>
                <w:szCs w:val="28"/>
                <w:rtl/>
              </w:rPr>
              <w:t xml:space="preserve"> </w:t>
            </w:r>
            <w:r>
              <w:rPr>
                <w:rFonts w:ascii="David" w:hAnsi="David" w:cs="David" w:hint="cs"/>
                <w:sz w:val="28"/>
                <w:szCs w:val="28"/>
                <w:rtl/>
              </w:rPr>
              <w:t>בביה"ס</w:t>
            </w:r>
          </w:p>
        </w:tc>
      </w:tr>
      <w:tr w:rsidR="002A0B95" w14:paraId="126A9971" w14:textId="77777777" w:rsidTr="001C0F35">
        <w:tc>
          <w:tcPr>
            <w:tcW w:w="1341" w:type="dxa"/>
          </w:tcPr>
          <w:p w14:paraId="742F7B12" w14:textId="7AFD873B" w:rsidR="002A0B95" w:rsidRDefault="002A0B95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ג'-ד'</w:t>
            </w:r>
          </w:p>
        </w:tc>
        <w:tc>
          <w:tcPr>
            <w:tcW w:w="1559" w:type="dxa"/>
          </w:tcPr>
          <w:p w14:paraId="5C914A96" w14:textId="3D64841E" w:rsidR="002A0B95" w:rsidRDefault="002A0B95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3-4/3</w:t>
            </w:r>
          </w:p>
        </w:tc>
        <w:tc>
          <w:tcPr>
            <w:tcW w:w="1559" w:type="dxa"/>
          </w:tcPr>
          <w:p w14:paraId="4CE74FCE" w14:textId="77777777" w:rsidR="002A0B95" w:rsidRDefault="002A0B95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5179" w:type="dxa"/>
          </w:tcPr>
          <w:p w14:paraId="60ED8094" w14:textId="1D6434F0" w:rsidR="002A0B95" w:rsidRDefault="002A0B95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חופשת פורים</w:t>
            </w:r>
          </w:p>
        </w:tc>
      </w:tr>
      <w:tr w:rsidR="00C9718D" w14:paraId="34D81C4D" w14:textId="77777777" w:rsidTr="001C0F35">
        <w:tc>
          <w:tcPr>
            <w:tcW w:w="1341" w:type="dxa"/>
          </w:tcPr>
          <w:p w14:paraId="061534C8" w14:textId="6879FBC0" w:rsidR="00C9718D" w:rsidRDefault="00C9718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א'</w:t>
            </w:r>
          </w:p>
        </w:tc>
        <w:tc>
          <w:tcPr>
            <w:tcW w:w="1559" w:type="dxa"/>
          </w:tcPr>
          <w:p w14:paraId="76969BF8" w14:textId="56EAB713" w:rsidR="00C9718D" w:rsidRDefault="0010689B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8</w:t>
            </w:r>
            <w:r w:rsidR="00C9718D">
              <w:rPr>
                <w:rFonts w:ascii="David" w:hAnsi="David" w:cs="David" w:hint="cs"/>
                <w:sz w:val="28"/>
                <w:szCs w:val="28"/>
                <w:rtl/>
              </w:rPr>
              <w:t>/3</w:t>
            </w:r>
          </w:p>
        </w:tc>
        <w:tc>
          <w:tcPr>
            <w:tcW w:w="1559" w:type="dxa"/>
          </w:tcPr>
          <w:p w14:paraId="0AEA6598" w14:textId="45999392" w:rsidR="00C9718D" w:rsidRDefault="0010689B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14:00-15:30</w:t>
            </w:r>
          </w:p>
        </w:tc>
        <w:tc>
          <w:tcPr>
            <w:tcW w:w="5179" w:type="dxa"/>
          </w:tcPr>
          <w:p w14:paraId="5D482C4B" w14:textId="53F79B50" w:rsidR="00C9718D" w:rsidRDefault="0010689B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השתלמות- "אוריינות וצמצום פערים"</w:t>
            </w:r>
            <w:r w:rsidR="006822CF">
              <w:rPr>
                <w:rFonts w:ascii="David" w:hAnsi="David" w:cs="David" w:hint="cs"/>
                <w:sz w:val="28"/>
                <w:szCs w:val="28"/>
                <w:rtl/>
              </w:rPr>
              <w:t>-סיום!</w:t>
            </w:r>
          </w:p>
        </w:tc>
      </w:tr>
      <w:tr w:rsidR="00E278F9" w14:paraId="501DFC6F" w14:textId="77777777" w:rsidTr="001C0F35">
        <w:tc>
          <w:tcPr>
            <w:tcW w:w="1341" w:type="dxa"/>
          </w:tcPr>
          <w:p w14:paraId="5C1DFDE1" w14:textId="6679E5E4" w:rsidR="00E278F9" w:rsidRDefault="00E278F9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א'</w:t>
            </w:r>
          </w:p>
        </w:tc>
        <w:tc>
          <w:tcPr>
            <w:tcW w:w="1559" w:type="dxa"/>
          </w:tcPr>
          <w:p w14:paraId="05A17915" w14:textId="28EF156F" w:rsidR="00E278F9" w:rsidRDefault="00E278F9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15/3</w:t>
            </w:r>
          </w:p>
        </w:tc>
        <w:tc>
          <w:tcPr>
            <w:tcW w:w="1559" w:type="dxa"/>
          </w:tcPr>
          <w:p w14:paraId="1EAED407" w14:textId="77777777" w:rsidR="00E278F9" w:rsidRDefault="00E278F9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5179" w:type="dxa"/>
          </w:tcPr>
          <w:p w14:paraId="3408C944" w14:textId="7650AD67" w:rsidR="00E278F9" w:rsidRDefault="00E278F9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ישיבת חדר מורים</w:t>
            </w:r>
          </w:p>
        </w:tc>
      </w:tr>
      <w:tr w:rsidR="00C9718D" w14:paraId="4F7FF95C" w14:textId="77777777" w:rsidTr="001C0F35">
        <w:tc>
          <w:tcPr>
            <w:tcW w:w="1341" w:type="dxa"/>
          </w:tcPr>
          <w:p w14:paraId="61C294C1" w14:textId="47FFBCE5" w:rsidR="00C9718D" w:rsidRDefault="0092467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ג'</w:t>
            </w:r>
          </w:p>
        </w:tc>
        <w:tc>
          <w:tcPr>
            <w:tcW w:w="1559" w:type="dxa"/>
          </w:tcPr>
          <w:p w14:paraId="00D1A7B4" w14:textId="0A625A08" w:rsidR="00C9718D" w:rsidRDefault="00AA57E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17/3</w:t>
            </w:r>
          </w:p>
        </w:tc>
        <w:tc>
          <w:tcPr>
            <w:tcW w:w="1559" w:type="dxa"/>
          </w:tcPr>
          <w:p w14:paraId="061B53F9" w14:textId="77777777" w:rsidR="00C9718D" w:rsidRDefault="00C9718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5179" w:type="dxa"/>
          </w:tcPr>
          <w:p w14:paraId="6171380B" w14:textId="0A209B5D" w:rsidR="00C9718D" w:rsidRDefault="00AA57E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התרמה לאלי"ן</w:t>
            </w:r>
          </w:p>
        </w:tc>
      </w:tr>
      <w:tr w:rsidR="00355B7D" w14:paraId="4DC72D34" w14:textId="77777777" w:rsidTr="001C0F35">
        <w:tc>
          <w:tcPr>
            <w:tcW w:w="1341" w:type="dxa"/>
          </w:tcPr>
          <w:p w14:paraId="6D34671C" w14:textId="049306D2" w:rsidR="00355B7D" w:rsidRDefault="00355B7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ג'-ד'</w:t>
            </w:r>
          </w:p>
        </w:tc>
        <w:tc>
          <w:tcPr>
            <w:tcW w:w="1559" w:type="dxa"/>
          </w:tcPr>
          <w:p w14:paraId="0E648B2C" w14:textId="71D6E404" w:rsidR="00355B7D" w:rsidRDefault="00355B7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17-18/3</w:t>
            </w:r>
          </w:p>
        </w:tc>
        <w:tc>
          <w:tcPr>
            <w:tcW w:w="1559" w:type="dxa"/>
          </w:tcPr>
          <w:p w14:paraId="423BBCF9" w14:textId="77777777" w:rsidR="00355B7D" w:rsidRDefault="00355B7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5179" w:type="dxa"/>
          </w:tcPr>
          <w:p w14:paraId="08CD79D2" w14:textId="0EFED224" w:rsidR="00355B7D" w:rsidRDefault="00355B7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טיול שכבת ז'</w:t>
            </w:r>
          </w:p>
        </w:tc>
      </w:tr>
      <w:tr w:rsidR="00C9718D" w14:paraId="7D402BC3" w14:textId="77777777" w:rsidTr="001C0F35">
        <w:tc>
          <w:tcPr>
            <w:tcW w:w="1341" w:type="dxa"/>
          </w:tcPr>
          <w:p w14:paraId="7B8E2692" w14:textId="58C350F6" w:rsidR="00C9718D" w:rsidRDefault="006822C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א'</w:t>
            </w:r>
          </w:p>
        </w:tc>
        <w:tc>
          <w:tcPr>
            <w:tcW w:w="1559" w:type="dxa"/>
          </w:tcPr>
          <w:p w14:paraId="176A9B50" w14:textId="6FB55C74" w:rsidR="00C9718D" w:rsidRDefault="0010689B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22</w:t>
            </w:r>
            <w:r w:rsidR="00C9718D">
              <w:rPr>
                <w:rFonts w:ascii="David" w:hAnsi="David" w:cs="David" w:hint="cs"/>
                <w:sz w:val="28"/>
                <w:szCs w:val="28"/>
                <w:rtl/>
              </w:rPr>
              <w:t>/3</w:t>
            </w:r>
          </w:p>
        </w:tc>
        <w:tc>
          <w:tcPr>
            <w:tcW w:w="1559" w:type="dxa"/>
          </w:tcPr>
          <w:p w14:paraId="6FD511AB" w14:textId="59BADF49" w:rsidR="00C9718D" w:rsidRDefault="00C9718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5179" w:type="dxa"/>
          </w:tcPr>
          <w:p w14:paraId="5C13C382" w14:textId="44310D28" w:rsidR="00C9718D" w:rsidRDefault="00737DE6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 xml:space="preserve">טיול </w:t>
            </w:r>
            <w:r w:rsidR="00A91F5D">
              <w:rPr>
                <w:rFonts w:ascii="David" w:hAnsi="David" w:cs="David" w:hint="cs"/>
                <w:sz w:val="28"/>
                <w:szCs w:val="28"/>
                <w:rtl/>
              </w:rPr>
              <w:t>-מורים</w:t>
            </w:r>
          </w:p>
        </w:tc>
      </w:tr>
      <w:tr w:rsidR="006822CF" w14:paraId="67B6FA22" w14:textId="77777777" w:rsidTr="001C0F35">
        <w:tc>
          <w:tcPr>
            <w:tcW w:w="1341" w:type="dxa"/>
          </w:tcPr>
          <w:p w14:paraId="19711CD2" w14:textId="269613E8" w:rsidR="006822CF" w:rsidRDefault="006822C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ב'</w:t>
            </w:r>
          </w:p>
        </w:tc>
        <w:tc>
          <w:tcPr>
            <w:tcW w:w="1559" w:type="dxa"/>
          </w:tcPr>
          <w:p w14:paraId="236B5A9D" w14:textId="44B0E972" w:rsidR="006822CF" w:rsidRDefault="006822C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23/3</w:t>
            </w:r>
          </w:p>
        </w:tc>
        <w:tc>
          <w:tcPr>
            <w:tcW w:w="1559" w:type="dxa"/>
          </w:tcPr>
          <w:p w14:paraId="688006F5" w14:textId="77777777" w:rsidR="006822CF" w:rsidRDefault="006822C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5179" w:type="dxa"/>
          </w:tcPr>
          <w:p w14:paraId="1297E19D" w14:textId="6E497FAA" w:rsidR="006822CF" w:rsidRDefault="006822C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ישיבה פדגוגית ט'-</w:t>
            </w:r>
            <w:proofErr w:type="spellStart"/>
            <w:r>
              <w:rPr>
                <w:rFonts w:ascii="David" w:hAnsi="David" w:cs="David" w:hint="cs"/>
                <w:sz w:val="28"/>
                <w:szCs w:val="28"/>
                <w:rtl/>
              </w:rPr>
              <w:t>מל"ל</w:t>
            </w:r>
            <w:proofErr w:type="spellEnd"/>
          </w:p>
        </w:tc>
      </w:tr>
      <w:tr w:rsidR="0081490F" w14:paraId="4C986EB9" w14:textId="77777777" w:rsidTr="001C0F35">
        <w:tc>
          <w:tcPr>
            <w:tcW w:w="1341" w:type="dxa"/>
          </w:tcPr>
          <w:p w14:paraId="2B79EE7B" w14:textId="08C929D7" w:rsidR="0081490F" w:rsidRDefault="0010689B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ג'-ד'</w:t>
            </w:r>
          </w:p>
        </w:tc>
        <w:tc>
          <w:tcPr>
            <w:tcW w:w="1559" w:type="dxa"/>
          </w:tcPr>
          <w:p w14:paraId="7FBEB694" w14:textId="3377D530" w:rsidR="0081490F" w:rsidRDefault="0010689B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24/3-8/4</w:t>
            </w:r>
          </w:p>
        </w:tc>
        <w:tc>
          <w:tcPr>
            <w:tcW w:w="1559" w:type="dxa"/>
          </w:tcPr>
          <w:p w14:paraId="526F3A0F" w14:textId="77777777" w:rsidR="0081490F" w:rsidRDefault="0081490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5179" w:type="dxa"/>
          </w:tcPr>
          <w:p w14:paraId="101339AD" w14:textId="148759B9" w:rsidR="0081490F" w:rsidRDefault="0010689B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חופשת פסח</w:t>
            </w:r>
            <w:r w:rsidR="0081490F">
              <w:rPr>
                <w:rFonts w:ascii="David" w:hAnsi="David" w:cs="David" w:hint="cs"/>
                <w:sz w:val="28"/>
                <w:szCs w:val="28"/>
                <w:rtl/>
              </w:rPr>
              <w:t xml:space="preserve"> </w:t>
            </w:r>
          </w:p>
        </w:tc>
      </w:tr>
      <w:tr w:rsidR="00AA57ED" w14:paraId="49A8A4FB" w14:textId="77777777" w:rsidTr="001C0F35">
        <w:tc>
          <w:tcPr>
            <w:tcW w:w="1341" w:type="dxa"/>
          </w:tcPr>
          <w:p w14:paraId="053B1D58" w14:textId="2A257266" w:rsidR="00AA57ED" w:rsidRDefault="00AA57E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ה'</w:t>
            </w:r>
          </w:p>
        </w:tc>
        <w:tc>
          <w:tcPr>
            <w:tcW w:w="1559" w:type="dxa"/>
          </w:tcPr>
          <w:p w14:paraId="47E17091" w14:textId="13E78714" w:rsidR="00AA57ED" w:rsidRDefault="00AA57E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9/4</w:t>
            </w:r>
          </w:p>
        </w:tc>
        <w:tc>
          <w:tcPr>
            <w:tcW w:w="1559" w:type="dxa"/>
          </w:tcPr>
          <w:p w14:paraId="2EA83BF9" w14:textId="77777777" w:rsidR="00AA57ED" w:rsidRDefault="00AA57E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5179" w:type="dxa"/>
          </w:tcPr>
          <w:p w14:paraId="07119C5F" w14:textId="12E18C38" w:rsidR="00AA57ED" w:rsidRDefault="00AA57E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חזרה לבית הספר</w:t>
            </w:r>
          </w:p>
        </w:tc>
      </w:tr>
      <w:tr w:rsidR="00355B7D" w14:paraId="2471A066" w14:textId="77777777" w:rsidTr="001C0F35">
        <w:tc>
          <w:tcPr>
            <w:tcW w:w="1341" w:type="dxa"/>
          </w:tcPr>
          <w:p w14:paraId="0A708628" w14:textId="7EA26133" w:rsidR="00355B7D" w:rsidRDefault="00355B7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א'</w:t>
            </w:r>
          </w:p>
        </w:tc>
        <w:tc>
          <w:tcPr>
            <w:tcW w:w="1559" w:type="dxa"/>
          </w:tcPr>
          <w:p w14:paraId="19D767A7" w14:textId="05879E4D" w:rsidR="00355B7D" w:rsidRDefault="00355B7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12/4</w:t>
            </w:r>
          </w:p>
        </w:tc>
        <w:tc>
          <w:tcPr>
            <w:tcW w:w="1559" w:type="dxa"/>
          </w:tcPr>
          <w:p w14:paraId="77B03134" w14:textId="77777777" w:rsidR="00355B7D" w:rsidRDefault="00355B7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5179" w:type="dxa"/>
          </w:tcPr>
          <w:p w14:paraId="3D5C994B" w14:textId="11BDEA28" w:rsidR="00355B7D" w:rsidRDefault="00AA57E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התכנסות ליום השואה</w:t>
            </w:r>
          </w:p>
        </w:tc>
      </w:tr>
      <w:tr w:rsidR="0081490F" w14:paraId="344BBA1B" w14:textId="77777777" w:rsidTr="001C0F35">
        <w:tc>
          <w:tcPr>
            <w:tcW w:w="1341" w:type="dxa"/>
          </w:tcPr>
          <w:p w14:paraId="15E08048" w14:textId="372EB769" w:rsidR="0081490F" w:rsidRDefault="00B2214C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ג'</w:t>
            </w:r>
          </w:p>
        </w:tc>
        <w:tc>
          <w:tcPr>
            <w:tcW w:w="1559" w:type="dxa"/>
          </w:tcPr>
          <w:p w14:paraId="60A60174" w14:textId="28CACA65" w:rsidR="0081490F" w:rsidRDefault="00B2214C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14/4</w:t>
            </w:r>
          </w:p>
        </w:tc>
        <w:tc>
          <w:tcPr>
            <w:tcW w:w="1559" w:type="dxa"/>
          </w:tcPr>
          <w:p w14:paraId="5B929AED" w14:textId="053B72F9" w:rsidR="0081490F" w:rsidRDefault="0081490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5179" w:type="dxa"/>
          </w:tcPr>
          <w:p w14:paraId="224E637F" w14:textId="066C418D" w:rsidR="0081490F" w:rsidRDefault="00B2214C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יום השואה והגבורה</w:t>
            </w:r>
          </w:p>
        </w:tc>
      </w:tr>
      <w:tr w:rsidR="00AA57ED" w14:paraId="19B5DC51" w14:textId="77777777" w:rsidTr="001C0F35">
        <w:tc>
          <w:tcPr>
            <w:tcW w:w="1341" w:type="dxa"/>
          </w:tcPr>
          <w:p w14:paraId="21B226CD" w14:textId="3D1A47F7" w:rsidR="00AA57ED" w:rsidRDefault="00AA57E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א'</w:t>
            </w:r>
          </w:p>
        </w:tc>
        <w:tc>
          <w:tcPr>
            <w:tcW w:w="1559" w:type="dxa"/>
          </w:tcPr>
          <w:p w14:paraId="4A87542C" w14:textId="09259CF2" w:rsidR="00AA57ED" w:rsidRDefault="00AA57E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19/4</w:t>
            </w:r>
          </w:p>
        </w:tc>
        <w:tc>
          <w:tcPr>
            <w:tcW w:w="1559" w:type="dxa"/>
          </w:tcPr>
          <w:p w14:paraId="44B503AF" w14:textId="77777777" w:rsidR="00AA57ED" w:rsidRDefault="00AA57E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5179" w:type="dxa"/>
          </w:tcPr>
          <w:p w14:paraId="6F5B3965" w14:textId="057E9665" w:rsidR="00AA57ED" w:rsidRDefault="00AA57E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רבעון-יום הורים</w:t>
            </w:r>
          </w:p>
        </w:tc>
      </w:tr>
      <w:tr w:rsidR="006822CF" w14:paraId="7143A190" w14:textId="77777777" w:rsidTr="001C0F35">
        <w:tc>
          <w:tcPr>
            <w:tcW w:w="1341" w:type="dxa"/>
          </w:tcPr>
          <w:p w14:paraId="25118AB3" w14:textId="140921D8" w:rsidR="006822CF" w:rsidRDefault="006822C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ב'</w:t>
            </w:r>
          </w:p>
        </w:tc>
        <w:tc>
          <w:tcPr>
            <w:tcW w:w="1559" w:type="dxa"/>
          </w:tcPr>
          <w:p w14:paraId="2D02A9C7" w14:textId="755AC7BE" w:rsidR="006822CF" w:rsidRDefault="006822C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20/4</w:t>
            </w:r>
          </w:p>
        </w:tc>
        <w:tc>
          <w:tcPr>
            <w:tcW w:w="1559" w:type="dxa"/>
          </w:tcPr>
          <w:p w14:paraId="5A380C56" w14:textId="77777777" w:rsidR="006822CF" w:rsidRDefault="006822C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5179" w:type="dxa"/>
          </w:tcPr>
          <w:p w14:paraId="333E1F4D" w14:textId="4B85CA47" w:rsidR="006822CF" w:rsidRDefault="006822C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ישי</w:t>
            </w:r>
            <w:r w:rsidR="003C5F93">
              <w:rPr>
                <w:rFonts w:ascii="David" w:hAnsi="David" w:cs="David" w:hint="cs"/>
                <w:sz w:val="28"/>
                <w:szCs w:val="28"/>
                <w:rtl/>
              </w:rPr>
              <w:t>ב</w:t>
            </w:r>
            <w:r>
              <w:rPr>
                <w:rFonts w:ascii="David" w:hAnsi="David" w:cs="David" w:hint="cs"/>
                <w:sz w:val="28"/>
                <w:szCs w:val="28"/>
                <w:rtl/>
              </w:rPr>
              <w:t>ה פדגוגית ח'-</w:t>
            </w:r>
            <w:proofErr w:type="spellStart"/>
            <w:r>
              <w:rPr>
                <w:rFonts w:ascii="David" w:hAnsi="David" w:cs="David" w:hint="cs"/>
                <w:sz w:val="28"/>
                <w:szCs w:val="28"/>
                <w:rtl/>
              </w:rPr>
              <w:t>מל"ל</w:t>
            </w:r>
            <w:proofErr w:type="spellEnd"/>
          </w:p>
        </w:tc>
      </w:tr>
      <w:tr w:rsidR="0081490F" w14:paraId="427CA2E1" w14:textId="77777777" w:rsidTr="001C0F35">
        <w:tc>
          <w:tcPr>
            <w:tcW w:w="1341" w:type="dxa"/>
          </w:tcPr>
          <w:p w14:paraId="6A43BEFE" w14:textId="061CC161" w:rsidR="0081490F" w:rsidRDefault="00B2214C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ד'</w:t>
            </w:r>
          </w:p>
        </w:tc>
        <w:tc>
          <w:tcPr>
            <w:tcW w:w="1559" w:type="dxa"/>
          </w:tcPr>
          <w:p w14:paraId="44031906" w14:textId="6F5FB360" w:rsidR="0081490F" w:rsidRDefault="00B2214C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21/4</w:t>
            </w:r>
          </w:p>
        </w:tc>
        <w:tc>
          <w:tcPr>
            <w:tcW w:w="1559" w:type="dxa"/>
          </w:tcPr>
          <w:p w14:paraId="45E3D398" w14:textId="2CFAE7D3" w:rsidR="0081490F" w:rsidRDefault="0081490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5179" w:type="dxa"/>
          </w:tcPr>
          <w:p w14:paraId="503954F2" w14:textId="266A5ADA" w:rsidR="0081490F" w:rsidRDefault="00B2214C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יום הזיכרון</w:t>
            </w:r>
          </w:p>
        </w:tc>
      </w:tr>
      <w:tr w:rsidR="0081490F" w14:paraId="44562607" w14:textId="77777777" w:rsidTr="001C0F35">
        <w:tc>
          <w:tcPr>
            <w:tcW w:w="1341" w:type="dxa"/>
          </w:tcPr>
          <w:p w14:paraId="21B63C26" w14:textId="108C1E5C" w:rsidR="0081490F" w:rsidRDefault="00B2214C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ה'</w:t>
            </w:r>
          </w:p>
        </w:tc>
        <w:tc>
          <w:tcPr>
            <w:tcW w:w="1559" w:type="dxa"/>
          </w:tcPr>
          <w:p w14:paraId="672E504C" w14:textId="44238025" w:rsidR="0081490F" w:rsidRDefault="00B2214C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22/4</w:t>
            </w:r>
          </w:p>
        </w:tc>
        <w:tc>
          <w:tcPr>
            <w:tcW w:w="1559" w:type="dxa"/>
          </w:tcPr>
          <w:p w14:paraId="76CB7349" w14:textId="0F34325C" w:rsidR="0081490F" w:rsidRDefault="0081490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5179" w:type="dxa"/>
          </w:tcPr>
          <w:p w14:paraId="7612A523" w14:textId="49A5FABA" w:rsidR="0081490F" w:rsidRDefault="00B2214C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יום העצמאות</w:t>
            </w:r>
          </w:p>
        </w:tc>
      </w:tr>
      <w:tr w:rsidR="0081490F" w14:paraId="5264B16E" w14:textId="77777777" w:rsidTr="001C0F35">
        <w:tc>
          <w:tcPr>
            <w:tcW w:w="1341" w:type="dxa"/>
          </w:tcPr>
          <w:p w14:paraId="000D00AF" w14:textId="03C668F2" w:rsidR="0081490F" w:rsidRDefault="00355B7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א'</w:t>
            </w:r>
          </w:p>
        </w:tc>
        <w:tc>
          <w:tcPr>
            <w:tcW w:w="1559" w:type="dxa"/>
          </w:tcPr>
          <w:p w14:paraId="0DDFF18D" w14:textId="0C804F1E" w:rsidR="0081490F" w:rsidRDefault="00355B7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26/4</w:t>
            </w:r>
          </w:p>
        </w:tc>
        <w:tc>
          <w:tcPr>
            <w:tcW w:w="1559" w:type="dxa"/>
          </w:tcPr>
          <w:p w14:paraId="634255A2" w14:textId="77777777" w:rsidR="0081490F" w:rsidRDefault="0081490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5179" w:type="dxa"/>
          </w:tcPr>
          <w:p w14:paraId="02DC242E" w14:textId="3FB8D009" w:rsidR="0081490F" w:rsidRDefault="00E278F9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מפגש חדר מורים</w:t>
            </w:r>
          </w:p>
        </w:tc>
      </w:tr>
      <w:tr w:rsidR="006822CF" w14:paraId="1A19AF49" w14:textId="77777777" w:rsidTr="001C0F35">
        <w:tc>
          <w:tcPr>
            <w:tcW w:w="1341" w:type="dxa"/>
          </w:tcPr>
          <w:p w14:paraId="618C493E" w14:textId="7DBCBF40" w:rsidR="006822CF" w:rsidRDefault="006822C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ב'</w:t>
            </w:r>
          </w:p>
        </w:tc>
        <w:tc>
          <w:tcPr>
            <w:tcW w:w="1559" w:type="dxa"/>
          </w:tcPr>
          <w:p w14:paraId="5DE2CBAE" w14:textId="319B7AB7" w:rsidR="006822CF" w:rsidRDefault="006822C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27/4</w:t>
            </w:r>
          </w:p>
        </w:tc>
        <w:tc>
          <w:tcPr>
            <w:tcW w:w="1559" w:type="dxa"/>
          </w:tcPr>
          <w:p w14:paraId="60ACAB39" w14:textId="77777777" w:rsidR="006822CF" w:rsidRDefault="006822C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5179" w:type="dxa"/>
          </w:tcPr>
          <w:p w14:paraId="5B31A1D1" w14:textId="0DFC9F53" w:rsidR="006822CF" w:rsidRDefault="006822C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ישיבה פדגוגית ז'-</w:t>
            </w:r>
            <w:proofErr w:type="spellStart"/>
            <w:r>
              <w:rPr>
                <w:rFonts w:ascii="David" w:hAnsi="David" w:cs="David" w:hint="cs"/>
                <w:sz w:val="28"/>
                <w:szCs w:val="28"/>
                <w:rtl/>
              </w:rPr>
              <w:t>מל"ל</w:t>
            </w:r>
            <w:proofErr w:type="spellEnd"/>
          </w:p>
        </w:tc>
      </w:tr>
      <w:tr w:rsidR="00AA57ED" w14:paraId="7CDF3815" w14:textId="77777777" w:rsidTr="001C0F35">
        <w:tc>
          <w:tcPr>
            <w:tcW w:w="1341" w:type="dxa"/>
          </w:tcPr>
          <w:p w14:paraId="0B6909C5" w14:textId="5BEE517C" w:rsidR="00AA57ED" w:rsidRDefault="00AA57E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ד'-ה'</w:t>
            </w:r>
          </w:p>
        </w:tc>
        <w:tc>
          <w:tcPr>
            <w:tcW w:w="1559" w:type="dxa"/>
          </w:tcPr>
          <w:p w14:paraId="57A88349" w14:textId="788DA290" w:rsidR="00AA57ED" w:rsidRDefault="00AA57E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29-30/4</w:t>
            </w:r>
          </w:p>
        </w:tc>
        <w:tc>
          <w:tcPr>
            <w:tcW w:w="1559" w:type="dxa"/>
          </w:tcPr>
          <w:p w14:paraId="76C1749D" w14:textId="77777777" w:rsidR="00AA57ED" w:rsidRDefault="00AA57E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5179" w:type="dxa"/>
          </w:tcPr>
          <w:p w14:paraId="76A396DB" w14:textId="1451CEDC" w:rsidR="00AA57ED" w:rsidRDefault="00AA57E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מסע תקומה-שכבת ט'</w:t>
            </w:r>
          </w:p>
        </w:tc>
      </w:tr>
      <w:tr w:rsidR="0081490F" w14:paraId="2607B978" w14:textId="77777777" w:rsidTr="001C0F35">
        <w:tc>
          <w:tcPr>
            <w:tcW w:w="1341" w:type="dxa"/>
          </w:tcPr>
          <w:p w14:paraId="5AF73D48" w14:textId="7CB184B2" w:rsidR="0081490F" w:rsidRDefault="00355B7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א'</w:t>
            </w:r>
          </w:p>
        </w:tc>
        <w:tc>
          <w:tcPr>
            <w:tcW w:w="1559" w:type="dxa"/>
          </w:tcPr>
          <w:p w14:paraId="59F6D4B6" w14:textId="3308C1AB" w:rsidR="0081490F" w:rsidRDefault="00355B7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3/5</w:t>
            </w:r>
          </w:p>
        </w:tc>
        <w:tc>
          <w:tcPr>
            <w:tcW w:w="1559" w:type="dxa"/>
          </w:tcPr>
          <w:p w14:paraId="6D4B36FC" w14:textId="77777777" w:rsidR="0081490F" w:rsidRDefault="0081490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5179" w:type="dxa"/>
          </w:tcPr>
          <w:p w14:paraId="79895ED3" w14:textId="316BCEB3" w:rsidR="0081490F" w:rsidRDefault="00E278F9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מפגש חדר מורים</w:t>
            </w:r>
          </w:p>
        </w:tc>
      </w:tr>
      <w:tr w:rsidR="0081490F" w14:paraId="0A9C495A" w14:textId="77777777" w:rsidTr="001C0F35">
        <w:tc>
          <w:tcPr>
            <w:tcW w:w="1341" w:type="dxa"/>
          </w:tcPr>
          <w:p w14:paraId="38E12557" w14:textId="3619660E" w:rsidR="0081490F" w:rsidRDefault="00355B7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ב'</w:t>
            </w:r>
          </w:p>
        </w:tc>
        <w:tc>
          <w:tcPr>
            <w:tcW w:w="1559" w:type="dxa"/>
          </w:tcPr>
          <w:p w14:paraId="30625D23" w14:textId="5053F575" w:rsidR="0081490F" w:rsidRDefault="00355B7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4/5</w:t>
            </w:r>
          </w:p>
        </w:tc>
        <w:tc>
          <w:tcPr>
            <w:tcW w:w="1559" w:type="dxa"/>
          </w:tcPr>
          <w:p w14:paraId="489BDC15" w14:textId="77777777" w:rsidR="0081490F" w:rsidRDefault="0081490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5179" w:type="dxa"/>
          </w:tcPr>
          <w:p w14:paraId="1E56FFB3" w14:textId="54A1FAAD" w:rsidR="0081490F" w:rsidRDefault="00355B7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סיום קורסי בחירה ח'</w:t>
            </w:r>
          </w:p>
        </w:tc>
      </w:tr>
      <w:tr w:rsidR="0081490F" w14:paraId="3F34A6B7" w14:textId="77777777" w:rsidTr="001C0F35">
        <w:tc>
          <w:tcPr>
            <w:tcW w:w="1341" w:type="dxa"/>
          </w:tcPr>
          <w:p w14:paraId="06DC30AC" w14:textId="4BBBE2F1" w:rsidR="0081490F" w:rsidRDefault="00355B7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ג'</w:t>
            </w:r>
          </w:p>
        </w:tc>
        <w:tc>
          <w:tcPr>
            <w:tcW w:w="1559" w:type="dxa"/>
          </w:tcPr>
          <w:p w14:paraId="4843E77D" w14:textId="0A5551B9" w:rsidR="0081490F" w:rsidRDefault="00355B7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5/5</w:t>
            </w:r>
          </w:p>
        </w:tc>
        <w:tc>
          <w:tcPr>
            <w:tcW w:w="1559" w:type="dxa"/>
          </w:tcPr>
          <w:p w14:paraId="7014784E" w14:textId="77777777" w:rsidR="0081490F" w:rsidRDefault="0081490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5179" w:type="dxa"/>
          </w:tcPr>
          <w:p w14:paraId="5C5836A1" w14:textId="66B7368E" w:rsidR="0081490F" w:rsidRDefault="00AA57E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 xml:space="preserve">חופשת </w:t>
            </w:r>
            <w:r w:rsidR="00355B7D">
              <w:rPr>
                <w:rFonts w:ascii="David" w:hAnsi="David" w:cs="David" w:hint="cs"/>
                <w:sz w:val="28"/>
                <w:szCs w:val="28"/>
                <w:rtl/>
              </w:rPr>
              <w:t>ל"ג בעומר</w:t>
            </w:r>
          </w:p>
        </w:tc>
      </w:tr>
      <w:tr w:rsidR="0081490F" w14:paraId="7FFF20FA" w14:textId="77777777" w:rsidTr="001C0F35">
        <w:tc>
          <w:tcPr>
            <w:tcW w:w="1341" w:type="dxa"/>
          </w:tcPr>
          <w:p w14:paraId="70BA5F75" w14:textId="38F477BB" w:rsidR="0081490F" w:rsidRDefault="00355B7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א'</w:t>
            </w:r>
          </w:p>
        </w:tc>
        <w:tc>
          <w:tcPr>
            <w:tcW w:w="1559" w:type="dxa"/>
          </w:tcPr>
          <w:p w14:paraId="38ECF3A8" w14:textId="34DA11CD" w:rsidR="0081490F" w:rsidRDefault="00355B7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10/5</w:t>
            </w:r>
          </w:p>
        </w:tc>
        <w:tc>
          <w:tcPr>
            <w:tcW w:w="1559" w:type="dxa"/>
          </w:tcPr>
          <w:p w14:paraId="754C3A16" w14:textId="77777777" w:rsidR="0081490F" w:rsidRDefault="0081490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5179" w:type="dxa"/>
          </w:tcPr>
          <w:p w14:paraId="085D57D4" w14:textId="29DE4211" w:rsidR="0081490F" w:rsidRDefault="00E278F9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מפגש חדר מורים</w:t>
            </w:r>
          </w:p>
        </w:tc>
      </w:tr>
      <w:tr w:rsidR="0081490F" w14:paraId="6BE788C5" w14:textId="77777777" w:rsidTr="001C0F35">
        <w:tc>
          <w:tcPr>
            <w:tcW w:w="1341" w:type="dxa"/>
          </w:tcPr>
          <w:p w14:paraId="493B9E1C" w14:textId="1B3E15B1" w:rsidR="0081490F" w:rsidRDefault="00355B7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ד'</w:t>
            </w:r>
          </w:p>
        </w:tc>
        <w:tc>
          <w:tcPr>
            <w:tcW w:w="1559" w:type="dxa"/>
          </w:tcPr>
          <w:p w14:paraId="0F2D6A4C" w14:textId="53942A13" w:rsidR="0081490F" w:rsidRDefault="00355B7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13/5</w:t>
            </w:r>
          </w:p>
        </w:tc>
        <w:tc>
          <w:tcPr>
            <w:tcW w:w="1559" w:type="dxa"/>
          </w:tcPr>
          <w:p w14:paraId="5C539C15" w14:textId="77777777" w:rsidR="0081490F" w:rsidRDefault="0081490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bookmarkStart w:id="0" w:name="_GoBack"/>
            <w:bookmarkEnd w:id="0"/>
          </w:p>
        </w:tc>
        <w:tc>
          <w:tcPr>
            <w:tcW w:w="5179" w:type="dxa"/>
          </w:tcPr>
          <w:p w14:paraId="0E97AD7F" w14:textId="78F80D99" w:rsidR="0081490F" w:rsidRDefault="00355B7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גיחה ט'</w:t>
            </w:r>
          </w:p>
        </w:tc>
      </w:tr>
      <w:tr w:rsidR="00AA57ED" w14:paraId="0CC0534B" w14:textId="77777777" w:rsidTr="001C0F35">
        <w:tc>
          <w:tcPr>
            <w:tcW w:w="1341" w:type="dxa"/>
          </w:tcPr>
          <w:p w14:paraId="04C177BA" w14:textId="7091858B" w:rsidR="00AA57ED" w:rsidRDefault="00AA57E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lastRenderedPageBreak/>
              <w:t>ה'</w:t>
            </w:r>
          </w:p>
        </w:tc>
        <w:tc>
          <w:tcPr>
            <w:tcW w:w="1559" w:type="dxa"/>
          </w:tcPr>
          <w:p w14:paraId="0D1ADA6A" w14:textId="616787C6" w:rsidR="00AA57ED" w:rsidRDefault="00AA57E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14/5</w:t>
            </w:r>
          </w:p>
        </w:tc>
        <w:tc>
          <w:tcPr>
            <w:tcW w:w="1559" w:type="dxa"/>
          </w:tcPr>
          <w:p w14:paraId="5A39BEB1" w14:textId="77777777" w:rsidR="00AA57ED" w:rsidRDefault="00AA57E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5179" w:type="dxa"/>
          </w:tcPr>
          <w:p w14:paraId="74557041" w14:textId="690992AF" w:rsidR="00AA57ED" w:rsidRDefault="00AA57E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יום ישראל</w:t>
            </w:r>
          </w:p>
        </w:tc>
      </w:tr>
      <w:tr w:rsidR="0081490F" w14:paraId="0A45EA3A" w14:textId="77777777" w:rsidTr="001C0F35">
        <w:tc>
          <w:tcPr>
            <w:tcW w:w="1341" w:type="dxa"/>
          </w:tcPr>
          <w:p w14:paraId="047C8B23" w14:textId="5B901ECF" w:rsidR="0081490F" w:rsidRDefault="00420FC0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א'</w:t>
            </w:r>
          </w:p>
        </w:tc>
        <w:tc>
          <w:tcPr>
            <w:tcW w:w="1559" w:type="dxa"/>
          </w:tcPr>
          <w:p w14:paraId="38F2832D" w14:textId="625013CC" w:rsidR="0081490F" w:rsidRDefault="00420FC0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17/5</w:t>
            </w:r>
          </w:p>
        </w:tc>
        <w:tc>
          <w:tcPr>
            <w:tcW w:w="1559" w:type="dxa"/>
          </w:tcPr>
          <w:p w14:paraId="4A9F176F" w14:textId="77777777" w:rsidR="0081490F" w:rsidRDefault="0081490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5179" w:type="dxa"/>
          </w:tcPr>
          <w:p w14:paraId="5452DF1B" w14:textId="06636D2E" w:rsidR="0081490F" w:rsidRDefault="00AA57ED" w:rsidP="0081490F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חדר מורים-גיוס כוחות</w:t>
            </w:r>
          </w:p>
        </w:tc>
      </w:tr>
      <w:tr w:rsidR="0081490F" w14:paraId="739A177E" w14:textId="77777777" w:rsidTr="001C0F35">
        <w:tc>
          <w:tcPr>
            <w:tcW w:w="1341" w:type="dxa"/>
          </w:tcPr>
          <w:p w14:paraId="6E25BBB8" w14:textId="0552E6E4" w:rsidR="0081490F" w:rsidRDefault="00420FC0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ה'-ש</w:t>
            </w:r>
          </w:p>
        </w:tc>
        <w:tc>
          <w:tcPr>
            <w:tcW w:w="1559" w:type="dxa"/>
          </w:tcPr>
          <w:p w14:paraId="389F63B3" w14:textId="43173C42" w:rsidR="0081490F" w:rsidRDefault="00420FC0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21-23/5</w:t>
            </w:r>
          </w:p>
        </w:tc>
        <w:tc>
          <w:tcPr>
            <w:tcW w:w="1559" w:type="dxa"/>
          </w:tcPr>
          <w:p w14:paraId="55C0AC8F" w14:textId="77777777" w:rsidR="0081490F" w:rsidRDefault="0081490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5179" w:type="dxa"/>
          </w:tcPr>
          <w:p w14:paraId="5BA8BE51" w14:textId="2AED61E3" w:rsidR="0081490F" w:rsidRDefault="00420FC0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שבועות</w:t>
            </w:r>
          </w:p>
        </w:tc>
      </w:tr>
      <w:tr w:rsidR="00512BFF" w14:paraId="61EC9F44" w14:textId="77777777" w:rsidTr="001C0F35">
        <w:tc>
          <w:tcPr>
            <w:tcW w:w="1341" w:type="dxa"/>
          </w:tcPr>
          <w:p w14:paraId="1920DD8D" w14:textId="4B4E77B4" w:rsidR="00512BFF" w:rsidRDefault="00AA57E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 xml:space="preserve"> </w:t>
            </w:r>
            <w:r w:rsidR="00420FC0">
              <w:rPr>
                <w:rFonts w:ascii="David" w:hAnsi="David" w:cs="David" w:hint="cs"/>
                <w:sz w:val="28"/>
                <w:szCs w:val="28"/>
                <w:rtl/>
              </w:rPr>
              <w:t>א'</w:t>
            </w:r>
          </w:p>
        </w:tc>
        <w:tc>
          <w:tcPr>
            <w:tcW w:w="1559" w:type="dxa"/>
          </w:tcPr>
          <w:p w14:paraId="1CE03800" w14:textId="6D7605B2" w:rsidR="00512BFF" w:rsidRDefault="00420FC0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24/5</w:t>
            </w:r>
          </w:p>
        </w:tc>
        <w:tc>
          <w:tcPr>
            <w:tcW w:w="1559" w:type="dxa"/>
          </w:tcPr>
          <w:p w14:paraId="60D1204E" w14:textId="77777777" w:rsidR="00512BFF" w:rsidRDefault="00512BF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5179" w:type="dxa"/>
          </w:tcPr>
          <w:p w14:paraId="51D1350A" w14:textId="5709F47D" w:rsidR="00512BFF" w:rsidRDefault="006822C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מיפוי שכבתי ז'-ט'</w:t>
            </w:r>
          </w:p>
        </w:tc>
      </w:tr>
      <w:tr w:rsidR="006822CF" w14:paraId="5735362C" w14:textId="77777777" w:rsidTr="001C0F35">
        <w:tc>
          <w:tcPr>
            <w:tcW w:w="1341" w:type="dxa"/>
          </w:tcPr>
          <w:p w14:paraId="1AFCD19E" w14:textId="0DC86996" w:rsidR="006822CF" w:rsidRDefault="006822C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 xml:space="preserve"> ד'</w:t>
            </w:r>
          </w:p>
        </w:tc>
        <w:tc>
          <w:tcPr>
            <w:tcW w:w="1559" w:type="dxa"/>
          </w:tcPr>
          <w:p w14:paraId="700249FA" w14:textId="53EF90C9" w:rsidR="006822CF" w:rsidRDefault="006822C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27/5</w:t>
            </w:r>
          </w:p>
        </w:tc>
        <w:tc>
          <w:tcPr>
            <w:tcW w:w="1559" w:type="dxa"/>
          </w:tcPr>
          <w:p w14:paraId="22DCE2C6" w14:textId="77777777" w:rsidR="006822CF" w:rsidRDefault="006822C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5179" w:type="dxa"/>
          </w:tcPr>
          <w:p w14:paraId="0EF48F96" w14:textId="5EAB4237" w:rsidR="006822CF" w:rsidRDefault="006822C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מסיבת סיום ט'</w:t>
            </w:r>
          </w:p>
        </w:tc>
      </w:tr>
      <w:tr w:rsidR="0081490F" w14:paraId="13954108" w14:textId="77777777" w:rsidTr="001C0F35">
        <w:tc>
          <w:tcPr>
            <w:tcW w:w="1341" w:type="dxa"/>
          </w:tcPr>
          <w:p w14:paraId="232D29B4" w14:textId="1E1CA0B8" w:rsidR="0081490F" w:rsidRDefault="00AA57E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 xml:space="preserve"> </w:t>
            </w:r>
            <w:r w:rsidR="00420FC0">
              <w:rPr>
                <w:rFonts w:ascii="David" w:hAnsi="David" w:cs="David" w:hint="cs"/>
                <w:sz w:val="28"/>
                <w:szCs w:val="28"/>
                <w:rtl/>
              </w:rPr>
              <w:t>א'</w:t>
            </w:r>
          </w:p>
        </w:tc>
        <w:tc>
          <w:tcPr>
            <w:tcW w:w="1559" w:type="dxa"/>
          </w:tcPr>
          <w:p w14:paraId="16A5A80C" w14:textId="0DCDA762" w:rsidR="0081490F" w:rsidRDefault="00420FC0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31/5</w:t>
            </w:r>
          </w:p>
        </w:tc>
        <w:tc>
          <w:tcPr>
            <w:tcW w:w="1559" w:type="dxa"/>
          </w:tcPr>
          <w:p w14:paraId="6C2C9D0A" w14:textId="77777777" w:rsidR="0081490F" w:rsidRDefault="0081490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5179" w:type="dxa"/>
          </w:tcPr>
          <w:p w14:paraId="069169D2" w14:textId="1FD297E8" w:rsidR="0081490F" w:rsidRDefault="00AA57E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פנוי לתעודות</w:t>
            </w:r>
            <w:r w:rsidR="006822CF">
              <w:rPr>
                <w:rFonts w:ascii="David" w:hAnsi="David" w:cs="David" w:hint="cs"/>
                <w:sz w:val="28"/>
                <w:szCs w:val="28"/>
                <w:rtl/>
              </w:rPr>
              <w:t xml:space="preserve">/מסיבת סיום </w:t>
            </w:r>
            <w:proofErr w:type="spellStart"/>
            <w:r w:rsidR="006822CF">
              <w:rPr>
                <w:rFonts w:ascii="David" w:hAnsi="David" w:cs="David" w:hint="cs"/>
                <w:sz w:val="28"/>
                <w:szCs w:val="28"/>
                <w:rtl/>
              </w:rPr>
              <w:t>יב</w:t>
            </w:r>
            <w:proofErr w:type="spellEnd"/>
            <w:r w:rsidR="006822CF">
              <w:rPr>
                <w:rFonts w:ascii="David" w:hAnsi="David" w:cs="David" w:hint="cs"/>
                <w:sz w:val="28"/>
                <w:szCs w:val="28"/>
                <w:rtl/>
              </w:rPr>
              <w:t>'</w:t>
            </w:r>
          </w:p>
        </w:tc>
      </w:tr>
      <w:tr w:rsidR="0081490F" w14:paraId="31BA3FEA" w14:textId="77777777" w:rsidTr="001C0F35">
        <w:tc>
          <w:tcPr>
            <w:tcW w:w="1341" w:type="dxa"/>
          </w:tcPr>
          <w:p w14:paraId="6B3CC82E" w14:textId="4C09FDD0" w:rsidR="0081490F" w:rsidRDefault="00F547A5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 xml:space="preserve"> </w:t>
            </w:r>
            <w:r w:rsidR="00420FC0">
              <w:rPr>
                <w:rFonts w:ascii="David" w:hAnsi="David" w:cs="David" w:hint="cs"/>
                <w:sz w:val="28"/>
                <w:szCs w:val="28"/>
                <w:rtl/>
              </w:rPr>
              <w:t>א'</w:t>
            </w:r>
          </w:p>
        </w:tc>
        <w:tc>
          <w:tcPr>
            <w:tcW w:w="1559" w:type="dxa"/>
          </w:tcPr>
          <w:p w14:paraId="15D86AD3" w14:textId="1EE0605E" w:rsidR="0081490F" w:rsidRDefault="00420FC0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7/6</w:t>
            </w:r>
          </w:p>
        </w:tc>
        <w:tc>
          <w:tcPr>
            <w:tcW w:w="1559" w:type="dxa"/>
          </w:tcPr>
          <w:p w14:paraId="2A86D986" w14:textId="503E3826" w:rsidR="0081490F" w:rsidRDefault="0081490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5179" w:type="dxa"/>
          </w:tcPr>
          <w:p w14:paraId="1253BE5A" w14:textId="03304DE0" w:rsidR="0081490F" w:rsidRDefault="00AA57E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סיכום פדגוגי</w:t>
            </w:r>
          </w:p>
        </w:tc>
      </w:tr>
      <w:tr w:rsidR="00AA57ED" w14:paraId="471A4974" w14:textId="77777777" w:rsidTr="001C0F35">
        <w:tc>
          <w:tcPr>
            <w:tcW w:w="1341" w:type="dxa"/>
          </w:tcPr>
          <w:p w14:paraId="2B78FC0A" w14:textId="4E86A2B4" w:rsidR="00AA57ED" w:rsidRDefault="00AA57E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 xml:space="preserve"> ג'</w:t>
            </w:r>
          </w:p>
        </w:tc>
        <w:tc>
          <w:tcPr>
            <w:tcW w:w="1559" w:type="dxa"/>
          </w:tcPr>
          <w:p w14:paraId="5B69D79C" w14:textId="4B840340" w:rsidR="00AA57ED" w:rsidRDefault="00AA57E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9/6</w:t>
            </w:r>
          </w:p>
        </w:tc>
        <w:tc>
          <w:tcPr>
            <w:tcW w:w="1559" w:type="dxa"/>
          </w:tcPr>
          <w:p w14:paraId="06815C8F" w14:textId="77777777" w:rsidR="00AA57ED" w:rsidRDefault="00AA57E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5179" w:type="dxa"/>
          </w:tcPr>
          <w:p w14:paraId="2BC8881B" w14:textId="3DC8825E" w:rsidR="00AA57ED" w:rsidRDefault="00AA57E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יום שיא גשרים</w:t>
            </w:r>
          </w:p>
        </w:tc>
      </w:tr>
      <w:tr w:rsidR="00F547A5" w14:paraId="62DD04B7" w14:textId="77777777" w:rsidTr="001C0F35">
        <w:tc>
          <w:tcPr>
            <w:tcW w:w="1341" w:type="dxa"/>
          </w:tcPr>
          <w:p w14:paraId="06AB8539" w14:textId="1C530B76" w:rsidR="00F547A5" w:rsidRDefault="00AA57E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 xml:space="preserve"> </w:t>
            </w:r>
            <w:r w:rsidR="00420FC0">
              <w:rPr>
                <w:rFonts w:ascii="David" w:hAnsi="David" w:cs="David" w:hint="cs"/>
                <w:sz w:val="28"/>
                <w:szCs w:val="28"/>
                <w:rtl/>
              </w:rPr>
              <w:t>א'</w:t>
            </w:r>
          </w:p>
        </w:tc>
        <w:tc>
          <w:tcPr>
            <w:tcW w:w="1559" w:type="dxa"/>
          </w:tcPr>
          <w:p w14:paraId="7D22A2E3" w14:textId="4FF1087D" w:rsidR="00F547A5" w:rsidRDefault="00420FC0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14/6</w:t>
            </w:r>
          </w:p>
        </w:tc>
        <w:tc>
          <w:tcPr>
            <w:tcW w:w="1559" w:type="dxa"/>
          </w:tcPr>
          <w:p w14:paraId="34CFCDBC" w14:textId="77777777" w:rsidR="00F547A5" w:rsidRDefault="00F547A5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5179" w:type="dxa"/>
          </w:tcPr>
          <w:p w14:paraId="23147519" w14:textId="41DC5351" w:rsidR="00F547A5" w:rsidRDefault="00AA57E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מפגש חדר מורים פרידה</w:t>
            </w:r>
          </w:p>
        </w:tc>
      </w:tr>
      <w:tr w:rsidR="00512BFF" w14:paraId="461859A0" w14:textId="77777777" w:rsidTr="001C0F35">
        <w:tc>
          <w:tcPr>
            <w:tcW w:w="1341" w:type="dxa"/>
          </w:tcPr>
          <w:p w14:paraId="26BE2AB7" w14:textId="77083ED6" w:rsidR="00512BFF" w:rsidRDefault="00AA57E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ה'</w:t>
            </w:r>
          </w:p>
        </w:tc>
        <w:tc>
          <w:tcPr>
            <w:tcW w:w="1559" w:type="dxa"/>
          </w:tcPr>
          <w:p w14:paraId="68797E21" w14:textId="2DA272F9" w:rsidR="00512BFF" w:rsidRDefault="00AA57E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18/6</w:t>
            </w:r>
          </w:p>
        </w:tc>
        <w:tc>
          <w:tcPr>
            <w:tcW w:w="1559" w:type="dxa"/>
          </w:tcPr>
          <w:p w14:paraId="17E8950D" w14:textId="77777777" w:rsidR="00512BFF" w:rsidRDefault="00512BF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5179" w:type="dxa"/>
          </w:tcPr>
          <w:p w14:paraId="50AADE20" w14:textId="6A8BAF1D" w:rsidR="00512BFF" w:rsidRDefault="00AA57ED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חלוקת תעודות</w:t>
            </w:r>
          </w:p>
        </w:tc>
      </w:tr>
      <w:tr w:rsidR="0081490F" w14:paraId="7CB6BDF6" w14:textId="77777777" w:rsidTr="001C0F35">
        <w:tc>
          <w:tcPr>
            <w:tcW w:w="1341" w:type="dxa"/>
          </w:tcPr>
          <w:p w14:paraId="685E6593" w14:textId="17B41222" w:rsidR="0081490F" w:rsidRDefault="0081490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59" w:type="dxa"/>
          </w:tcPr>
          <w:p w14:paraId="086BA6A0" w14:textId="77AC058C" w:rsidR="0081490F" w:rsidRDefault="0081490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59" w:type="dxa"/>
          </w:tcPr>
          <w:p w14:paraId="24E40305" w14:textId="77777777" w:rsidR="0081490F" w:rsidRDefault="0081490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5179" w:type="dxa"/>
          </w:tcPr>
          <w:p w14:paraId="5A54A7D0" w14:textId="6701CFA9" w:rsidR="0081490F" w:rsidRDefault="0081490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81490F" w14:paraId="0233DDF3" w14:textId="77777777" w:rsidTr="001C0F35">
        <w:tc>
          <w:tcPr>
            <w:tcW w:w="1341" w:type="dxa"/>
          </w:tcPr>
          <w:p w14:paraId="3CA486A1" w14:textId="6E4F4B9E" w:rsidR="0081490F" w:rsidRDefault="0081490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59" w:type="dxa"/>
          </w:tcPr>
          <w:p w14:paraId="0ECDA5A2" w14:textId="4B406C8D" w:rsidR="0081490F" w:rsidRDefault="0081490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59" w:type="dxa"/>
          </w:tcPr>
          <w:p w14:paraId="0257F4D9" w14:textId="77777777" w:rsidR="0081490F" w:rsidRDefault="0081490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5179" w:type="dxa"/>
          </w:tcPr>
          <w:p w14:paraId="0358D6C4" w14:textId="7F9089C2" w:rsidR="0081490F" w:rsidRDefault="0081490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81490F" w14:paraId="0C86BFCE" w14:textId="77777777" w:rsidTr="001C0F35">
        <w:tc>
          <w:tcPr>
            <w:tcW w:w="1341" w:type="dxa"/>
          </w:tcPr>
          <w:p w14:paraId="65D425A2" w14:textId="03A62EA1" w:rsidR="0081490F" w:rsidRDefault="0081490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59" w:type="dxa"/>
          </w:tcPr>
          <w:p w14:paraId="16B4B0A4" w14:textId="019145AD" w:rsidR="0081490F" w:rsidRDefault="0081490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59" w:type="dxa"/>
          </w:tcPr>
          <w:p w14:paraId="2CE92F90" w14:textId="77777777" w:rsidR="0081490F" w:rsidRDefault="0081490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5179" w:type="dxa"/>
          </w:tcPr>
          <w:p w14:paraId="08D272B2" w14:textId="1F4DEE54" w:rsidR="0081490F" w:rsidRDefault="0081490F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F547A5" w14:paraId="02B1B72E" w14:textId="77777777" w:rsidTr="001C0F35">
        <w:tc>
          <w:tcPr>
            <w:tcW w:w="1341" w:type="dxa"/>
          </w:tcPr>
          <w:p w14:paraId="2B3027B3" w14:textId="2A9A079F" w:rsidR="00F547A5" w:rsidRDefault="00F547A5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59" w:type="dxa"/>
          </w:tcPr>
          <w:p w14:paraId="716FD385" w14:textId="3D2AB944" w:rsidR="00F547A5" w:rsidRDefault="00F547A5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59" w:type="dxa"/>
          </w:tcPr>
          <w:p w14:paraId="6A1278D2" w14:textId="77777777" w:rsidR="00F547A5" w:rsidRDefault="00F547A5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5179" w:type="dxa"/>
          </w:tcPr>
          <w:p w14:paraId="61B1F285" w14:textId="6D4586B6" w:rsidR="00F547A5" w:rsidRDefault="00F547A5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F547A5" w14:paraId="09B78B31" w14:textId="77777777" w:rsidTr="001C0F35">
        <w:trPr>
          <w:trHeight w:val="70"/>
        </w:trPr>
        <w:tc>
          <w:tcPr>
            <w:tcW w:w="1341" w:type="dxa"/>
          </w:tcPr>
          <w:p w14:paraId="61FF6FF5" w14:textId="280692DE" w:rsidR="00F547A5" w:rsidRDefault="00F547A5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59" w:type="dxa"/>
          </w:tcPr>
          <w:p w14:paraId="1F76E86A" w14:textId="2B12411E" w:rsidR="00F547A5" w:rsidRDefault="00F547A5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59" w:type="dxa"/>
          </w:tcPr>
          <w:p w14:paraId="2FBEFF41" w14:textId="77777777" w:rsidR="00F547A5" w:rsidRDefault="00F547A5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5179" w:type="dxa"/>
          </w:tcPr>
          <w:p w14:paraId="4D5324CC" w14:textId="2A1B1D73" w:rsidR="00F547A5" w:rsidRDefault="00F547A5" w:rsidP="00C9718D">
            <w:pPr>
              <w:bidi/>
              <w:spacing w:line="360" w:lineRule="auto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</w:tbl>
    <w:p w14:paraId="66070D71" w14:textId="77777777" w:rsidR="00C61B2F" w:rsidRDefault="00C61B2F" w:rsidP="00C61B2F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66BE37E0" w14:textId="77777777" w:rsidR="00C61B2F" w:rsidRDefault="00C61B2F" w:rsidP="00C61B2F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24A55D46" w14:textId="021E59C7" w:rsidR="00C9718D" w:rsidRPr="00C61B2F" w:rsidRDefault="00C61B2F" w:rsidP="00C61B2F">
      <w:pPr>
        <w:pStyle w:val="a7"/>
        <w:numPr>
          <w:ilvl w:val="0"/>
          <w:numId w:val="4"/>
        </w:numPr>
        <w:bidi/>
        <w:jc w:val="both"/>
        <w:rPr>
          <w:rFonts w:ascii="David" w:hAnsi="David" w:cs="David"/>
          <w:sz w:val="28"/>
          <w:szCs w:val="28"/>
          <w:rtl/>
        </w:rPr>
      </w:pPr>
      <w:r w:rsidRPr="00C61B2F">
        <w:rPr>
          <w:rFonts w:ascii="David" w:hAnsi="David" w:cs="David" w:hint="cs"/>
          <w:sz w:val="28"/>
          <w:szCs w:val="28"/>
          <w:rtl/>
        </w:rPr>
        <w:t xml:space="preserve">חסר ערב שורשים ז' </w:t>
      </w:r>
    </w:p>
    <w:sectPr w:rsidR="00C9718D" w:rsidRPr="00C61B2F" w:rsidSect="00CA5E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924" w:right="1440" w:bottom="567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57541F" w14:textId="77777777" w:rsidR="001E0390" w:rsidRDefault="001E0390" w:rsidP="0091651A">
      <w:r>
        <w:separator/>
      </w:r>
    </w:p>
  </w:endnote>
  <w:endnote w:type="continuationSeparator" w:id="0">
    <w:p w14:paraId="2E361C04" w14:textId="77777777" w:rsidR="001E0390" w:rsidRDefault="001E0390" w:rsidP="00916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Hebrew">
    <w:altName w:val="Arial"/>
    <w:charset w:val="B1"/>
    <w:family w:val="auto"/>
    <w:pitch w:val="variable"/>
    <w:sig w:usb0="00000803" w:usb1="4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F56A5C" w14:textId="77777777" w:rsidR="00C61B2F" w:rsidRDefault="00C61B2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2DCC70" w14:textId="77777777" w:rsidR="00C61B2F" w:rsidRDefault="00C61B2F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EB2234" w14:textId="77777777" w:rsidR="00C61B2F" w:rsidRDefault="00C61B2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CDDE92" w14:textId="77777777" w:rsidR="001E0390" w:rsidRDefault="001E0390" w:rsidP="0091651A">
      <w:r>
        <w:separator/>
      </w:r>
    </w:p>
  </w:footnote>
  <w:footnote w:type="continuationSeparator" w:id="0">
    <w:p w14:paraId="1F0D4E92" w14:textId="77777777" w:rsidR="001E0390" w:rsidRDefault="001E0390" w:rsidP="009165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165EF8" w14:textId="77777777" w:rsidR="00C61B2F" w:rsidRDefault="00C61B2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1817A6" w14:textId="77777777" w:rsidR="0091651A" w:rsidRDefault="0091651A">
    <w:pPr>
      <w:pStyle w:val="a3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61E242C" wp14:editId="1D5E769E">
          <wp:simplePos x="0" y="0"/>
          <wp:positionH relativeFrom="column">
            <wp:posOffset>-882869</wp:posOffset>
          </wp:positionH>
          <wp:positionV relativeFrom="paragraph">
            <wp:posOffset>0</wp:posOffset>
          </wp:positionV>
          <wp:extent cx="7560000" cy="10692000"/>
          <wp:effectExtent l="0" t="0" r="0" b="1905"/>
          <wp:wrapNone/>
          <wp:docPr id="1604434076" name="תמונה 1604434076" descr="Graphical user interface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Graphical user interface&#10;&#10;Description automatically generated with low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0943A4" w14:textId="77777777" w:rsidR="00C61B2F" w:rsidRDefault="00C61B2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5B6429"/>
    <w:multiLevelType w:val="hybridMultilevel"/>
    <w:tmpl w:val="9C863888"/>
    <w:lvl w:ilvl="0" w:tplc="1A7440F0">
      <w:start w:val="2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David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67EB2"/>
    <w:multiLevelType w:val="hybridMultilevel"/>
    <w:tmpl w:val="B3A0947C"/>
    <w:lvl w:ilvl="0" w:tplc="996EB88E"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36D98"/>
    <w:multiLevelType w:val="hybridMultilevel"/>
    <w:tmpl w:val="3CE8E216"/>
    <w:lvl w:ilvl="0" w:tplc="6FA0B09A">
      <w:start w:val="24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David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66408A"/>
    <w:multiLevelType w:val="hybridMultilevel"/>
    <w:tmpl w:val="4C3E4F56"/>
    <w:lvl w:ilvl="0" w:tplc="BAFA9B6E"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BEB"/>
    <w:rsid w:val="000E4485"/>
    <w:rsid w:val="0010689B"/>
    <w:rsid w:val="00143BA9"/>
    <w:rsid w:val="00167AA1"/>
    <w:rsid w:val="001C0F35"/>
    <w:rsid w:val="001D5D1A"/>
    <w:rsid w:val="001E0390"/>
    <w:rsid w:val="00273409"/>
    <w:rsid w:val="00285184"/>
    <w:rsid w:val="002A0144"/>
    <w:rsid w:val="002A0B95"/>
    <w:rsid w:val="00312D03"/>
    <w:rsid w:val="00355B7D"/>
    <w:rsid w:val="00357225"/>
    <w:rsid w:val="00374A95"/>
    <w:rsid w:val="003C5F93"/>
    <w:rsid w:val="00420FC0"/>
    <w:rsid w:val="00443D55"/>
    <w:rsid w:val="00447AFA"/>
    <w:rsid w:val="00495FAC"/>
    <w:rsid w:val="004A46A4"/>
    <w:rsid w:val="00512BFF"/>
    <w:rsid w:val="00596EA1"/>
    <w:rsid w:val="00626C1A"/>
    <w:rsid w:val="00635BEB"/>
    <w:rsid w:val="00635C68"/>
    <w:rsid w:val="006822CF"/>
    <w:rsid w:val="006B3099"/>
    <w:rsid w:val="006F010F"/>
    <w:rsid w:val="00737DE6"/>
    <w:rsid w:val="007B0712"/>
    <w:rsid w:val="0081490F"/>
    <w:rsid w:val="00883D95"/>
    <w:rsid w:val="0088407B"/>
    <w:rsid w:val="0091651A"/>
    <w:rsid w:val="0092467F"/>
    <w:rsid w:val="00930E2C"/>
    <w:rsid w:val="009F5359"/>
    <w:rsid w:val="00A914A2"/>
    <w:rsid w:val="00A91F5D"/>
    <w:rsid w:val="00AA5385"/>
    <w:rsid w:val="00AA57ED"/>
    <w:rsid w:val="00AD4AFB"/>
    <w:rsid w:val="00B2214C"/>
    <w:rsid w:val="00B45BFA"/>
    <w:rsid w:val="00B46EAB"/>
    <w:rsid w:val="00BA5FF1"/>
    <w:rsid w:val="00BA6F46"/>
    <w:rsid w:val="00C61B2F"/>
    <w:rsid w:val="00C93D55"/>
    <w:rsid w:val="00C9718D"/>
    <w:rsid w:val="00C971EF"/>
    <w:rsid w:val="00CA5E59"/>
    <w:rsid w:val="00CC781D"/>
    <w:rsid w:val="00D451F2"/>
    <w:rsid w:val="00D65515"/>
    <w:rsid w:val="00D95DCC"/>
    <w:rsid w:val="00DD1971"/>
    <w:rsid w:val="00DD4ABC"/>
    <w:rsid w:val="00DE7374"/>
    <w:rsid w:val="00E278F9"/>
    <w:rsid w:val="00F317FF"/>
    <w:rsid w:val="00F547A5"/>
    <w:rsid w:val="00FF5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6F6EBD"/>
  <w15:chartTrackingRefBased/>
  <w15:docId w15:val="{2CFC45D9-9937-4887-83EE-BD104C3FF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35C68"/>
    <w:pPr>
      <w:jc w:val="right"/>
    </w:pPr>
    <w:rPr>
      <w:rFonts w:ascii="Open Sans Hebrew" w:hAnsi="Open Sans Hebrew" w:cs="Open Sans Hebr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1651A"/>
    <w:pPr>
      <w:tabs>
        <w:tab w:val="center" w:pos="4680"/>
        <w:tab w:val="right" w:pos="9360"/>
      </w:tabs>
    </w:pPr>
  </w:style>
  <w:style w:type="character" w:customStyle="1" w:styleId="a4">
    <w:name w:val="כותרת עליונה תו"/>
    <w:basedOn w:val="a0"/>
    <w:link w:val="a3"/>
    <w:uiPriority w:val="99"/>
    <w:rsid w:val="0091651A"/>
    <w:rPr>
      <w:rFonts w:ascii="Open Sans Hebrew" w:hAnsi="Open Sans Hebrew" w:cs="Open Sans Hebrew"/>
    </w:rPr>
  </w:style>
  <w:style w:type="paragraph" w:styleId="a5">
    <w:name w:val="footer"/>
    <w:basedOn w:val="a"/>
    <w:link w:val="a6"/>
    <w:uiPriority w:val="99"/>
    <w:unhideWhenUsed/>
    <w:rsid w:val="0091651A"/>
    <w:pPr>
      <w:tabs>
        <w:tab w:val="center" w:pos="4680"/>
        <w:tab w:val="right" w:pos="9360"/>
      </w:tabs>
    </w:pPr>
  </w:style>
  <w:style w:type="character" w:customStyle="1" w:styleId="a6">
    <w:name w:val="כותרת תחתונה תו"/>
    <w:basedOn w:val="a0"/>
    <w:link w:val="a5"/>
    <w:uiPriority w:val="99"/>
    <w:rsid w:val="0091651A"/>
    <w:rPr>
      <w:rFonts w:ascii="Open Sans Hebrew" w:hAnsi="Open Sans Hebrew" w:cs="Open Sans Hebrew"/>
    </w:rPr>
  </w:style>
  <w:style w:type="paragraph" w:styleId="a7">
    <w:name w:val="List Paragraph"/>
    <w:basedOn w:val="a"/>
    <w:uiPriority w:val="34"/>
    <w:qFormat/>
    <w:rsid w:val="00C93D55"/>
    <w:pPr>
      <w:ind w:left="720"/>
      <w:contextualSpacing/>
    </w:pPr>
  </w:style>
  <w:style w:type="table" w:styleId="a8">
    <w:name w:val="Table Grid"/>
    <w:basedOn w:val="a1"/>
    <w:uiPriority w:val="39"/>
    <w:rsid w:val="00C971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545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%20data\Downloads\&#1504;&#1497;&#1497;&#1512;&#1514;%20&#1500;&#1493;&#1490;&#1493;%20&#1496;&#1511;%20&#1510;&#1489;&#1506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ניירת לוגו טק צבע</Template>
  <TotalTime>0</TotalTime>
  <Pages>2</Pages>
  <Words>201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Administrator</cp:lastModifiedBy>
  <cp:revision>3</cp:revision>
  <cp:lastPrinted>2026-01-29T08:32:00Z</cp:lastPrinted>
  <dcterms:created xsi:type="dcterms:W3CDTF">2026-02-09T11:47:00Z</dcterms:created>
  <dcterms:modified xsi:type="dcterms:W3CDTF">2026-02-09T11:48:00Z</dcterms:modified>
</cp:coreProperties>
</file>